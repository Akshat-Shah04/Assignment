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D85" w:rsidRDefault="00C55D85" w:rsidP="00DD5F82">
      <w:pPr>
        <w:pStyle w:val="GraphicAnchor"/>
      </w:pPr>
    </w:p>
    <w:tbl>
      <w:tblPr>
        <w:tblStyle w:val="TableGrid"/>
        <w:tblW w:w="5053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620" w:firstRow="1" w:lastRow="0" w:firstColumn="0" w:lastColumn="0" w:noHBand="1" w:noVBand="1"/>
      </w:tblPr>
      <w:tblGrid>
        <w:gridCol w:w="901"/>
        <w:gridCol w:w="2703"/>
        <w:gridCol w:w="3599"/>
        <w:gridCol w:w="2696"/>
        <w:gridCol w:w="1015"/>
      </w:tblGrid>
      <w:tr w:rsidR="00DD5F82" w:rsidTr="009352CC">
        <w:trPr>
          <w:trHeight w:val="1964"/>
        </w:trPr>
        <w:tc>
          <w:tcPr>
            <w:tcW w:w="901" w:type="dxa"/>
            <w:tcBorders>
              <w:bottom w:val="single" w:sz="18" w:space="0" w:color="648276" w:themeColor="accent5"/>
            </w:tcBorders>
          </w:tcPr>
          <w:p w:rsidR="00DD5F82" w:rsidRDefault="00DD5F82" w:rsidP="009352CC"/>
        </w:tc>
        <w:tc>
          <w:tcPr>
            <w:tcW w:w="8999" w:type="dxa"/>
            <w:gridSpan w:val="3"/>
            <w:tcBorders>
              <w:bottom w:val="single" w:sz="18" w:space="0" w:color="648276" w:themeColor="accent5"/>
            </w:tcBorders>
          </w:tcPr>
          <w:p w:rsidR="00DD5F82" w:rsidRPr="00F316AD" w:rsidRDefault="009352CC" w:rsidP="009352CC">
            <w:pPr>
              <w:pStyle w:val="Title"/>
            </w:pPr>
            <w:r>
              <w:t>Akshat Shah</w:t>
            </w:r>
          </w:p>
          <w:p w:rsidR="00DD5F82" w:rsidRDefault="009352CC" w:rsidP="009352CC">
            <w:pPr>
              <w:pStyle w:val="Subtitle"/>
            </w:pPr>
            <w:r>
              <w:t>Full Stack Software Developer</w:t>
            </w:r>
          </w:p>
        </w:tc>
        <w:tc>
          <w:tcPr>
            <w:tcW w:w="1015" w:type="dxa"/>
            <w:tcBorders>
              <w:bottom w:val="single" w:sz="18" w:space="0" w:color="648276" w:themeColor="accent5"/>
            </w:tcBorders>
          </w:tcPr>
          <w:p w:rsidR="00DD5F82" w:rsidRDefault="00DD5F82" w:rsidP="009352CC"/>
        </w:tc>
      </w:tr>
      <w:tr w:rsidR="00DD5F82" w:rsidTr="009352CC">
        <w:tc>
          <w:tcPr>
            <w:tcW w:w="3605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:rsidR="00DD5F82" w:rsidRDefault="00DD5F82" w:rsidP="009352CC"/>
        </w:tc>
        <w:tc>
          <w:tcPr>
            <w:tcW w:w="359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:rsidR="00DD5F82" w:rsidRDefault="00DD5F82" w:rsidP="009352CC"/>
        </w:tc>
        <w:tc>
          <w:tcPr>
            <w:tcW w:w="3711" w:type="dxa"/>
            <w:gridSpan w:val="2"/>
            <w:tcBorders>
              <w:top w:val="single" w:sz="18" w:space="0" w:color="648276" w:themeColor="accent5"/>
            </w:tcBorders>
          </w:tcPr>
          <w:p w:rsidR="00DD5F82" w:rsidRDefault="00DD5F82" w:rsidP="009352CC">
            <w:pPr>
              <w:ind w:right="20"/>
            </w:pPr>
          </w:p>
        </w:tc>
      </w:tr>
      <w:tr w:rsidR="00DD5F82" w:rsidTr="009352CC">
        <w:trPr>
          <w:trHeight w:val="2057"/>
        </w:trPr>
        <w:tc>
          <w:tcPr>
            <w:tcW w:w="3605" w:type="dxa"/>
            <w:gridSpan w:val="2"/>
            <w:tcBorders>
              <w:right w:val="single" w:sz="18" w:space="0" w:color="648276" w:themeColor="accent5"/>
            </w:tcBorders>
          </w:tcPr>
          <w:p w:rsidR="00DD5F82" w:rsidRPr="00605A5B" w:rsidRDefault="00700D3B" w:rsidP="009352CC">
            <w:pPr>
              <w:pStyle w:val="Heading1"/>
            </w:pPr>
            <w:r>
              <w:t>Personal Details</w:t>
            </w:r>
          </w:p>
          <w:p w:rsidR="00DD5F82" w:rsidRDefault="00700D3B" w:rsidP="009352CC">
            <w:pPr>
              <w:pStyle w:val="TextLeft"/>
            </w:pPr>
            <w:r>
              <w:t>+91 9157703904</w:t>
            </w:r>
          </w:p>
          <w:p w:rsidR="00DD5F82" w:rsidRDefault="002E10B7" w:rsidP="009352CC">
            <w:pPr>
              <w:pStyle w:val="TextLeft"/>
              <w:rPr>
                <w:b/>
                <w:color w:val="FF0000"/>
              </w:rPr>
            </w:pPr>
            <w:hyperlink r:id="rId10" w:history="1">
              <w:r w:rsidR="00700D3B" w:rsidRPr="00700D3B">
                <w:rPr>
                  <w:rStyle w:val="Hyperlink"/>
                  <w:b/>
                  <w:color w:val="FF0000"/>
                </w:rPr>
                <w:t>shahakshat200@gmail.com</w:t>
              </w:r>
            </w:hyperlink>
          </w:p>
          <w:p w:rsidR="00700D3B" w:rsidRPr="00700D3B" w:rsidRDefault="00700D3B" w:rsidP="00700D3B">
            <w:pPr>
              <w:pStyle w:val="TextLeft"/>
            </w:pPr>
            <w:r w:rsidRPr="005A6722">
              <w:rPr>
                <w:b/>
              </w:rPr>
              <w:t>LinkedIn</w:t>
            </w:r>
            <w:r>
              <w:t xml:space="preserve"> : </w:t>
            </w:r>
            <w:hyperlink r:id="rId11" w:history="1">
              <w:r w:rsidRPr="005A6722">
                <w:rPr>
                  <w:rStyle w:val="Hyperlink"/>
                  <w:color w:val="FF0000"/>
                </w:rPr>
                <w:t>Click Here</w:t>
              </w:r>
            </w:hyperlink>
            <w:r>
              <w:br/>
            </w:r>
            <w:r w:rsidRPr="005A6722">
              <w:rPr>
                <w:b/>
              </w:rPr>
              <w:t>GitHub</w:t>
            </w:r>
            <w:r>
              <w:t xml:space="preserve"> : </w:t>
            </w:r>
            <w:hyperlink r:id="rId12" w:history="1">
              <w:r w:rsidRPr="005A6722">
                <w:rPr>
                  <w:rStyle w:val="Hyperlink"/>
                  <w:color w:val="FF0000"/>
                </w:rPr>
                <w:t>Click Here</w:t>
              </w:r>
            </w:hyperlink>
          </w:p>
          <w:p w:rsidR="00700D3B" w:rsidRPr="00700D3B" w:rsidRDefault="00700D3B" w:rsidP="00700D3B"/>
        </w:tc>
        <w:tc>
          <w:tcPr>
            <w:tcW w:w="7310" w:type="dxa"/>
            <w:gridSpan w:val="3"/>
            <w:vMerge w:val="restart"/>
            <w:tcBorders>
              <w:left w:val="single" w:sz="18" w:space="0" w:color="648276" w:themeColor="accent5"/>
            </w:tcBorders>
          </w:tcPr>
          <w:p w:rsidR="00DD5F82" w:rsidRPr="00DD5F82" w:rsidRDefault="00A3143F" w:rsidP="00EA059D">
            <w:pPr>
              <w:pStyle w:val="Heading2"/>
              <w:ind w:left="0"/>
            </w:pPr>
            <w:r>
              <w:t>Technical Skills</w:t>
            </w:r>
          </w:p>
          <w:p w:rsidR="00072034" w:rsidRDefault="00072034" w:rsidP="00072034">
            <w:pPr>
              <w:pStyle w:val="ListBullet"/>
            </w:pPr>
            <w:r>
              <w:t>Languages: Python, Java, Java</w:t>
            </w:r>
            <w:r w:rsidR="00A3143F">
              <w:t>s</w:t>
            </w:r>
            <w:bookmarkStart w:id="0" w:name="_GoBack"/>
            <w:bookmarkEnd w:id="0"/>
            <w:r>
              <w:t>cript</w:t>
            </w:r>
          </w:p>
          <w:p w:rsidR="00072034" w:rsidRDefault="00072034" w:rsidP="00072034">
            <w:pPr>
              <w:pStyle w:val="ListBullet"/>
            </w:pPr>
            <w:r>
              <w:t>Frameworks: Django, React JS</w:t>
            </w:r>
          </w:p>
          <w:p w:rsidR="00072034" w:rsidRDefault="00072034" w:rsidP="00072034">
            <w:pPr>
              <w:pStyle w:val="ListBullet"/>
            </w:pPr>
            <w:r>
              <w:t>Database: MySQL</w:t>
            </w:r>
            <w:r w:rsidR="00103199">
              <w:t>,</w:t>
            </w:r>
            <w:r w:rsidR="00222C14">
              <w:t xml:space="preserve"> PostgreSQL</w:t>
            </w:r>
          </w:p>
          <w:p w:rsidR="00EA059D" w:rsidRPr="007679EA" w:rsidRDefault="00072034" w:rsidP="00072034">
            <w:pPr>
              <w:pStyle w:val="ListBullet"/>
              <w:rPr>
                <w:lang w:val="en-IN" w:eastAsia="en-IN"/>
              </w:rPr>
            </w:pPr>
            <w:r>
              <w:t>Frontend: Bootstrap, Tailwind CSS, HTML, CSS</w:t>
            </w:r>
          </w:p>
          <w:p w:rsidR="007679EA" w:rsidRPr="00222C14" w:rsidRDefault="007679EA" w:rsidP="00072034">
            <w:pPr>
              <w:pStyle w:val="ListBullet"/>
              <w:rPr>
                <w:lang w:val="en-IN" w:eastAsia="en-IN"/>
              </w:rPr>
            </w:pPr>
            <w:r>
              <w:t xml:space="preserve">Other Skills: Problem-Solving, Leadership, Teamwork and Communication </w:t>
            </w:r>
          </w:p>
          <w:p w:rsidR="00222C14" w:rsidRDefault="00222C14" w:rsidP="00222C14">
            <w:pPr>
              <w:pStyle w:val="ListBullet"/>
              <w:numPr>
                <w:ilvl w:val="0"/>
                <w:numId w:val="0"/>
              </w:numPr>
              <w:ind w:left="527" w:hanging="357"/>
              <w:rPr>
                <w:lang w:val="en-IN" w:eastAsia="en-IN"/>
              </w:rPr>
            </w:pPr>
          </w:p>
          <w:p w:rsidR="00222C14" w:rsidRDefault="00222C14" w:rsidP="00222C14">
            <w:pPr>
              <w:pStyle w:val="ListBullet"/>
              <w:numPr>
                <w:ilvl w:val="0"/>
                <w:numId w:val="0"/>
              </w:numPr>
              <w:ind w:left="527" w:hanging="357"/>
              <w:rPr>
                <w:lang w:val="en-IN" w:eastAsia="en-IN"/>
              </w:rPr>
            </w:pPr>
          </w:p>
          <w:p w:rsidR="007E0E17" w:rsidRPr="007E0E17" w:rsidRDefault="00EA059D" w:rsidP="00EA059D">
            <w:pPr>
              <w:pStyle w:val="Heading2"/>
              <w:ind w:left="0"/>
              <w:rPr>
                <w:lang w:val="en-IN" w:eastAsia="en-IN"/>
              </w:rPr>
            </w:pPr>
            <w:r>
              <w:rPr>
                <w:lang w:val="en-IN" w:eastAsia="en-IN"/>
              </w:rPr>
              <w:t>Projects</w:t>
            </w:r>
          </w:p>
          <w:p w:rsidR="007E0E17" w:rsidRPr="007E0E17" w:rsidRDefault="002E10B7" w:rsidP="007E0E17">
            <w:pPr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7E0E17" w:rsidRPr="007E0E17" w:rsidRDefault="007E0E17" w:rsidP="007E0E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b/>
                <w:bCs/>
                <w:color w:val="auto"/>
                <w:lang w:val="en-IN" w:eastAsia="en-IN"/>
              </w:rPr>
              <w:t>Client Management System</w:t>
            </w: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br/>
            </w:r>
            <w:r w:rsidRPr="007E0E17">
              <w:rPr>
                <w:rFonts w:ascii="Times New Roman" w:eastAsia="Times New Roman" w:hAnsi="Times New Roman" w:cs="Times New Roman"/>
                <w:i/>
                <w:iCs/>
                <w:color w:val="auto"/>
                <w:lang w:val="en-IN" w:eastAsia="en-IN"/>
              </w:rPr>
              <w:t>Full Stack Developer | Django, Python, Bootstrap, JavaScript</w:t>
            </w: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br/>
              <w:t>2025</w:t>
            </w:r>
          </w:p>
          <w:p w:rsidR="007E0E17" w:rsidRPr="007E0E17" w:rsidRDefault="007E0E17" w:rsidP="007E0E1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Developed an efficient Client Management System using Django for the backend and Bootstrap for the frontend.</w:t>
            </w:r>
          </w:p>
          <w:p w:rsidR="007E0E17" w:rsidRPr="007E0E17" w:rsidRDefault="007E0E17" w:rsidP="007E0E1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Reduced report generation time by 60% by implementing optimized processes and streamlined workflows.</w:t>
            </w:r>
          </w:p>
          <w:p w:rsidR="007E0E17" w:rsidRPr="007E0E17" w:rsidRDefault="007E0E17" w:rsidP="007E0E1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Integrated dynamic search functionality and user role management for better user experience.</w:t>
            </w:r>
          </w:p>
          <w:p w:rsidR="007E0E17" w:rsidRPr="007E0E17" w:rsidRDefault="007E0E17" w:rsidP="007E0E17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Technologies: Django, Python, Bootstrap, JavaScript, MySQL.</w:t>
            </w:r>
          </w:p>
          <w:p w:rsidR="007E0E17" w:rsidRPr="007E0E17" w:rsidRDefault="002E10B7" w:rsidP="007E0E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hyperlink r:id="rId13" w:history="1">
              <w:r w:rsidR="007E0E17" w:rsidRPr="00EA059D">
                <w:rPr>
                  <w:rStyle w:val="Hyperlink"/>
                  <w:rFonts w:ascii="Times New Roman" w:eastAsia="Times New Roman" w:hAnsi="Times New Roman" w:cs="Times New Roman"/>
                  <w:lang w:val="en-IN" w:eastAsia="en-IN"/>
                </w:rPr>
                <w:t>[Click Here for Repository]</w:t>
              </w:r>
            </w:hyperlink>
          </w:p>
          <w:p w:rsidR="007E0E17" w:rsidRPr="007E0E17" w:rsidRDefault="002E10B7" w:rsidP="007E0E17">
            <w:pPr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7E0E17" w:rsidRPr="007E0E17" w:rsidRDefault="007E0E17" w:rsidP="007E0E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b/>
                <w:bCs/>
                <w:color w:val="auto"/>
                <w:lang w:val="en-IN" w:eastAsia="en-IN"/>
              </w:rPr>
              <w:t>Tourist Website</w:t>
            </w: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br/>
            </w:r>
            <w:r w:rsidRPr="007E0E17">
              <w:rPr>
                <w:rFonts w:ascii="Times New Roman" w:eastAsia="Times New Roman" w:hAnsi="Times New Roman" w:cs="Times New Roman"/>
                <w:i/>
                <w:iCs/>
                <w:color w:val="auto"/>
                <w:lang w:val="en-IN" w:eastAsia="en-IN"/>
              </w:rPr>
              <w:t>Frontend Developer | React JS, Bootstrap</w:t>
            </w: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br/>
              <w:t>2024</w:t>
            </w:r>
          </w:p>
          <w:p w:rsidR="007E0E17" w:rsidRPr="007E0E17" w:rsidRDefault="007E0E17" w:rsidP="007E0E1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Built a responsive, dynamic tourist website using React JS and Bootstrap, focusing on seamless user experience.</w:t>
            </w:r>
          </w:p>
          <w:p w:rsidR="007E0E17" w:rsidRPr="007E0E17" w:rsidRDefault="007E0E17" w:rsidP="007E0E1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Developed interactive UI components for easy navigation and enhanced functionality.</w:t>
            </w:r>
          </w:p>
          <w:p w:rsidR="007E0E17" w:rsidRPr="007E0E17" w:rsidRDefault="007E0E17" w:rsidP="007E0E17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Technologies: React JS, Bootstrap, HTML, CSS.</w:t>
            </w:r>
          </w:p>
          <w:p w:rsidR="007E0E17" w:rsidRPr="007E0E17" w:rsidRDefault="002E10B7" w:rsidP="007E0E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hyperlink r:id="rId14" w:history="1">
              <w:r w:rsidR="007E0E17" w:rsidRPr="00EA059D">
                <w:rPr>
                  <w:rStyle w:val="Hyperlink"/>
                  <w:rFonts w:ascii="Times New Roman" w:eastAsia="Times New Roman" w:hAnsi="Times New Roman" w:cs="Times New Roman"/>
                  <w:lang w:val="en-IN" w:eastAsia="en-IN"/>
                </w:rPr>
                <w:t>[Click Here for Repository]</w:t>
              </w:r>
            </w:hyperlink>
          </w:p>
          <w:p w:rsidR="007E0E17" w:rsidRPr="007E0E17" w:rsidRDefault="002E10B7" w:rsidP="007E0E17">
            <w:pPr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7E0E17" w:rsidRPr="007E0E17" w:rsidRDefault="007E0E17" w:rsidP="007E0E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b/>
                <w:bCs/>
                <w:color w:val="auto"/>
                <w:lang w:val="en-IN" w:eastAsia="en-IN"/>
              </w:rPr>
              <w:lastRenderedPageBreak/>
              <w:t>Footwear Ecommerce Platform</w:t>
            </w: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br/>
            </w:r>
            <w:r w:rsidRPr="007E0E17">
              <w:rPr>
                <w:rFonts w:ascii="Times New Roman" w:eastAsia="Times New Roman" w:hAnsi="Times New Roman" w:cs="Times New Roman"/>
                <w:i/>
                <w:iCs/>
                <w:color w:val="auto"/>
                <w:lang w:val="en-IN" w:eastAsia="en-IN"/>
              </w:rPr>
              <w:t>Backend Developer | Django, Python, Bootstrap</w:t>
            </w: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br/>
              <w:t>2024</w:t>
            </w:r>
          </w:p>
          <w:p w:rsidR="007E0E17" w:rsidRPr="007E0E17" w:rsidRDefault="007E0E17" w:rsidP="007E0E1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Developed the backend of an ecommerce platform for footwear, including product management, user authentication, and payment gateway integration.</w:t>
            </w:r>
          </w:p>
          <w:p w:rsidR="007E0E17" w:rsidRPr="007E0E17" w:rsidRDefault="007E0E17" w:rsidP="007E0E1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Implemented secure user authentication, order management, and payment processing systems.</w:t>
            </w:r>
          </w:p>
          <w:p w:rsidR="007E0E17" w:rsidRPr="007E0E17" w:rsidRDefault="007E0E17" w:rsidP="007E0E17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r w:rsidRPr="007E0E17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Technologies: D</w:t>
            </w:r>
            <w:r w:rsidR="00EA059D"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  <w:t>jango, Python, Bootstrap, MySQL.</w:t>
            </w:r>
          </w:p>
          <w:p w:rsidR="007E0E17" w:rsidRPr="007E0E17" w:rsidRDefault="002E10B7" w:rsidP="007E0E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lang w:val="en-IN" w:eastAsia="en-IN"/>
              </w:rPr>
            </w:pPr>
            <w:hyperlink r:id="rId15" w:history="1">
              <w:r w:rsidR="007E0E17" w:rsidRPr="00EA059D">
                <w:rPr>
                  <w:rStyle w:val="Hyperlink"/>
                  <w:rFonts w:ascii="Times New Roman" w:eastAsia="Times New Roman" w:hAnsi="Times New Roman" w:cs="Times New Roman"/>
                  <w:lang w:val="en-IN" w:eastAsia="en-IN"/>
                </w:rPr>
                <w:t>[Click Here for Repository]</w:t>
              </w:r>
            </w:hyperlink>
          </w:p>
          <w:p w:rsidR="00E3073E" w:rsidRPr="00E3073E" w:rsidRDefault="00E3073E" w:rsidP="00E3073E">
            <w:pPr>
              <w:pStyle w:val="Heading1"/>
              <w:rPr>
                <w:rStyle w:val="Emphasis"/>
              </w:rPr>
            </w:pPr>
          </w:p>
          <w:p w:rsidR="00E3073E" w:rsidRPr="00E3073E" w:rsidRDefault="00E3073E" w:rsidP="00E3073E">
            <w:pPr>
              <w:pStyle w:val="ListBullet"/>
              <w:numPr>
                <w:ilvl w:val="0"/>
                <w:numId w:val="0"/>
              </w:numPr>
              <w:ind w:left="527"/>
              <w:rPr>
                <w:rStyle w:val="Emphasis"/>
                <w:color w:val="404040" w:themeColor="text1" w:themeTint="BF"/>
              </w:rPr>
            </w:pPr>
          </w:p>
          <w:p w:rsidR="00700D3B" w:rsidRPr="00700D3B" w:rsidRDefault="00700D3B" w:rsidP="00700D3B"/>
        </w:tc>
      </w:tr>
      <w:tr w:rsidR="00DD5F82" w:rsidTr="009352CC">
        <w:trPr>
          <w:trHeight w:val="7816"/>
        </w:trPr>
        <w:tc>
          <w:tcPr>
            <w:tcW w:w="3605" w:type="dxa"/>
            <w:gridSpan w:val="2"/>
            <w:tcBorders>
              <w:bottom w:val="nil"/>
              <w:right w:val="single" w:sz="18" w:space="0" w:color="648276" w:themeColor="accent5"/>
            </w:tcBorders>
          </w:tcPr>
          <w:p w:rsidR="00DD5F82" w:rsidRDefault="00DD5F82" w:rsidP="00DD5F82">
            <w:pPr>
              <w:pStyle w:val="TextLeft"/>
            </w:pPr>
          </w:p>
          <w:p w:rsidR="00DD5F82" w:rsidRDefault="00700D3B" w:rsidP="00700D3B">
            <w:pPr>
              <w:pStyle w:val="Heading1"/>
            </w:pPr>
            <w:r>
              <w:t>Education Details</w:t>
            </w:r>
          </w:p>
          <w:p w:rsidR="00700D3B" w:rsidRPr="00700D3B" w:rsidRDefault="005A6722" w:rsidP="00700D3B">
            <w:pPr>
              <w:pStyle w:val="TextLeft"/>
              <w:rPr>
                <w:b/>
                <w:sz w:val="24"/>
              </w:rPr>
            </w:pPr>
            <w:r>
              <w:rPr>
                <w:b/>
                <w:sz w:val="24"/>
              </w:rPr>
              <w:t>B. Tech</w:t>
            </w:r>
            <w:r w:rsidR="00700D3B">
              <w:rPr>
                <w:b/>
                <w:sz w:val="24"/>
              </w:rPr>
              <w:t xml:space="preserve"> </w:t>
            </w:r>
            <w:r w:rsidR="00700D3B" w:rsidRPr="00700D3B">
              <w:rPr>
                <w:b/>
                <w:sz w:val="24"/>
              </w:rPr>
              <w:t>IT</w:t>
            </w:r>
          </w:p>
          <w:p w:rsidR="00700D3B" w:rsidRDefault="00700D3B" w:rsidP="00700D3B">
            <w:pPr>
              <w:pStyle w:val="TextLeft"/>
            </w:pPr>
            <w:r>
              <w:t>Silver Oak University</w:t>
            </w:r>
          </w:p>
          <w:p w:rsidR="00700D3B" w:rsidRDefault="00BD1CA0" w:rsidP="00700D3B">
            <w:pPr>
              <w:pStyle w:val="TextLeft"/>
            </w:pPr>
            <w:r>
              <w:t xml:space="preserve">June </w:t>
            </w:r>
            <w:r w:rsidR="00700D3B">
              <w:t>2024</w:t>
            </w:r>
            <w:r>
              <w:t xml:space="preserve"> </w:t>
            </w:r>
            <w:r w:rsidR="00700D3B">
              <w:t>-</w:t>
            </w:r>
            <w:r>
              <w:t xml:space="preserve"> March </w:t>
            </w:r>
            <w:r w:rsidR="00700D3B">
              <w:t>2026</w:t>
            </w:r>
          </w:p>
          <w:p w:rsidR="00700D3B" w:rsidRDefault="00700D3B" w:rsidP="00700D3B"/>
          <w:p w:rsidR="005A6722" w:rsidRDefault="005A6722" w:rsidP="00222C14">
            <w:pPr>
              <w:pStyle w:val="Heading1"/>
            </w:pPr>
            <w:r>
              <w:t>Certifications</w:t>
            </w:r>
          </w:p>
          <w:p w:rsidR="00222C14" w:rsidRDefault="00222C14" w:rsidP="00222C14">
            <w:pPr>
              <w:pStyle w:val="NormalWeb"/>
              <w:jc w:val="right"/>
            </w:pPr>
            <w:r>
              <w:rPr>
                <w:rStyle w:val="Strong"/>
              </w:rPr>
              <w:t>IT Career Path</w:t>
            </w:r>
            <w:r>
              <w:t xml:space="preserve"> </w:t>
            </w:r>
          </w:p>
          <w:p w:rsidR="00222C14" w:rsidRDefault="00222C14" w:rsidP="00222C14">
            <w:pPr>
              <w:pStyle w:val="NormalWeb"/>
              <w:jc w:val="right"/>
            </w:pPr>
            <w:r>
              <w:t>TOPS Technologies | 2024-2025</w:t>
            </w:r>
            <w:r>
              <w:br/>
              <w:t>[Link: Click Here]</w:t>
            </w:r>
          </w:p>
          <w:p w:rsidR="00222C14" w:rsidRDefault="00222C14" w:rsidP="00222C14">
            <w:pPr>
              <w:pStyle w:val="NormalWeb"/>
              <w:jc w:val="right"/>
              <w:rPr>
                <w:rStyle w:val="Strong"/>
              </w:rPr>
            </w:pPr>
            <w:r>
              <w:rPr>
                <w:rStyle w:val="Strong"/>
              </w:rPr>
              <w:t>Programming in Python</w:t>
            </w:r>
          </w:p>
          <w:p w:rsidR="00222C14" w:rsidRDefault="00222C14" w:rsidP="00222C14">
            <w:pPr>
              <w:pStyle w:val="NormalWeb"/>
              <w:jc w:val="right"/>
            </w:pPr>
            <w:r>
              <w:t xml:space="preserve"> C-DAC | 2023</w:t>
            </w:r>
            <w:r>
              <w:br/>
            </w:r>
            <w:hyperlink r:id="rId16" w:history="1">
              <w:r w:rsidRPr="00222C14">
                <w:rPr>
                  <w:rStyle w:val="Hyperlink"/>
                </w:rPr>
                <w:t>[Link: Click Here]</w:t>
              </w:r>
            </w:hyperlink>
          </w:p>
          <w:p w:rsidR="005A6722" w:rsidRPr="005A6722" w:rsidRDefault="005A6722" w:rsidP="00222C14">
            <w:pPr>
              <w:pStyle w:val="TextLeft"/>
            </w:pPr>
          </w:p>
        </w:tc>
        <w:tc>
          <w:tcPr>
            <w:tcW w:w="7310" w:type="dxa"/>
            <w:gridSpan w:val="3"/>
            <w:vMerge/>
            <w:tcBorders>
              <w:left w:val="single" w:sz="18" w:space="0" w:color="648276" w:themeColor="accent5"/>
              <w:bottom w:val="nil"/>
            </w:tcBorders>
          </w:tcPr>
          <w:p w:rsidR="00DD5F82" w:rsidRDefault="00DD5F82" w:rsidP="009352CC">
            <w:pPr>
              <w:pStyle w:val="TextRight"/>
            </w:pPr>
          </w:p>
        </w:tc>
      </w:tr>
    </w:tbl>
    <w:p w:rsidR="00DD5F82" w:rsidRDefault="00DD5F82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C16DB2" wp14:editId="2F9A3D07">
                <wp:simplePos x="452063" y="9575515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6850800" cy="457200"/>
                <wp:effectExtent l="0" t="0" r="7620" b="0"/>
                <wp:wrapNone/>
                <wp:docPr id="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0800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5F4115" id="Rectangle 2" o:spid="_x0000_s1026" style="position:absolute;margin-left:0;margin-top:0;width:539.45pt;height:36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" fillcolor="#648276 [3208]" stroked="f">
                <v:path arrowok="t"/>
                <w10:wrap anchorx="page" anchory="page"/>
              </v:rect>
            </w:pict>
          </mc:Fallback>
        </mc:AlternateContent>
      </w:r>
    </w:p>
    <w:sectPr w:rsidR="00DD5F82" w:rsidSect="00F4501B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10B7" w:rsidRDefault="002E10B7" w:rsidP="00F316AD">
      <w:r>
        <w:separator/>
      </w:r>
    </w:p>
  </w:endnote>
  <w:endnote w:type="continuationSeparator" w:id="0">
    <w:p w:rsidR="002E10B7" w:rsidRDefault="002E10B7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10B7" w:rsidRDefault="002E10B7" w:rsidP="00F316AD">
      <w:r>
        <w:separator/>
      </w:r>
    </w:p>
  </w:footnote>
  <w:footnote w:type="continuationSeparator" w:id="0">
    <w:p w:rsidR="002E10B7" w:rsidRDefault="002E10B7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A8F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abstractNum w:abstractNumId="10" w15:restartNumberingAfterBreak="0">
    <w:nsid w:val="21CF323F"/>
    <w:multiLevelType w:val="multilevel"/>
    <w:tmpl w:val="A0D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E4EFA"/>
    <w:multiLevelType w:val="multilevel"/>
    <w:tmpl w:val="06A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6C2E"/>
    <w:multiLevelType w:val="multilevel"/>
    <w:tmpl w:val="F06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2CC"/>
    <w:rsid w:val="00041F52"/>
    <w:rsid w:val="00072034"/>
    <w:rsid w:val="000E1D44"/>
    <w:rsid w:val="00103199"/>
    <w:rsid w:val="001213BA"/>
    <w:rsid w:val="00136F3E"/>
    <w:rsid w:val="0020696E"/>
    <w:rsid w:val="00222C14"/>
    <w:rsid w:val="002356A2"/>
    <w:rsid w:val="002A718B"/>
    <w:rsid w:val="002D12DA"/>
    <w:rsid w:val="002E10B7"/>
    <w:rsid w:val="003019B2"/>
    <w:rsid w:val="0034687F"/>
    <w:rsid w:val="0034688D"/>
    <w:rsid w:val="003F05EF"/>
    <w:rsid w:val="0040233B"/>
    <w:rsid w:val="004F32FB"/>
    <w:rsid w:val="00511A6E"/>
    <w:rsid w:val="0057534A"/>
    <w:rsid w:val="005A251C"/>
    <w:rsid w:val="005A6722"/>
    <w:rsid w:val="00605A5B"/>
    <w:rsid w:val="006A1B48"/>
    <w:rsid w:val="006B1FC6"/>
    <w:rsid w:val="006C60E6"/>
    <w:rsid w:val="006E70D3"/>
    <w:rsid w:val="00700D3B"/>
    <w:rsid w:val="007679EA"/>
    <w:rsid w:val="007B0F94"/>
    <w:rsid w:val="007E0E17"/>
    <w:rsid w:val="009352CC"/>
    <w:rsid w:val="00951C4B"/>
    <w:rsid w:val="009E3C0B"/>
    <w:rsid w:val="00A3143F"/>
    <w:rsid w:val="00A77921"/>
    <w:rsid w:val="00B575FB"/>
    <w:rsid w:val="00BC5B49"/>
    <w:rsid w:val="00BD1CA0"/>
    <w:rsid w:val="00C1095A"/>
    <w:rsid w:val="00C41261"/>
    <w:rsid w:val="00C55D85"/>
    <w:rsid w:val="00CA2273"/>
    <w:rsid w:val="00CD50FD"/>
    <w:rsid w:val="00D47124"/>
    <w:rsid w:val="00D51E75"/>
    <w:rsid w:val="00DD5D7B"/>
    <w:rsid w:val="00DD5F82"/>
    <w:rsid w:val="00E3073E"/>
    <w:rsid w:val="00E67CDA"/>
    <w:rsid w:val="00E735DA"/>
    <w:rsid w:val="00EA059D"/>
    <w:rsid w:val="00EF203E"/>
    <w:rsid w:val="00F316AD"/>
    <w:rsid w:val="00F41E08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DF1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7"/>
    <w:qFormat/>
    <w:rsid w:val="009E3C0B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DD5F82"/>
    <w:pPr>
      <w:spacing w:before="120" w:after="120"/>
      <w:ind w:right="17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DD5F82"/>
    <w:pPr>
      <w:spacing w:before="120" w:after="120"/>
      <w:ind w:left="17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DD5F82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DD5F82"/>
    <w:pPr>
      <w:spacing w:line="288" w:lineRule="auto"/>
      <w:ind w:right="170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DD5F82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DD5F82"/>
    <w:pPr>
      <w:spacing w:line="288" w:lineRule="auto"/>
      <w:ind w:left="170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  <w:style w:type="paragraph" w:styleId="ListBullet">
    <w:name w:val="List Bullet"/>
    <w:basedOn w:val="Normal"/>
    <w:uiPriority w:val="99"/>
    <w:unhideWhenUsed/>
    <w:rsid w:val="00DD5F82"/>
    <w:pPr>
      <w:numPr>
        <w:numId w:val="10"/>
      </w:numPr>
      <w:ind w:left="527" w:hanging="357"/>
      <w:contextualSpacing/>
    </w:pPr>
    <w:rPr>
      <w:color w:val="404040" w:themeColor="text1" w:themeTint="BF"/>
      <w:sz w:val="22"/>
    </w:rPr>
  </w:style>
  <w:style w:type="paragraph" w:customStyle="1" w:styleId="GraphicAnchor">
    <w:name w:val="Graphic Anchor"/>
    <w:basedOn w:val="Normal"/>
    <w:uiPriority w:val="7"/>
    <w:qFormat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character" w:styleId="Hyperlink">
    <w:name w:val="Hyperlink"/>
    <w:basedOn w:val="DefaultParagraphFont"/>
    <w:uiPriority w:val="99"/>
    <w:unhideWhenUsed/>
    <w:rsid w:val="00700D3B"/>
    <w:rPr>
      <w:color w:val="F7B61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E0E1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IN" w:eastAsia="en-IN"/>
    </w:rPr>
  </w:style>
  <w:style w:type="character" w:styleId="Strong">
    <w:name w:val="Strong"/>
    <w:basedOn w:val="DefaultParagraphFont"/>
    <w:uiPriority w:val="22"/>
    <w:qFormat/>
    <w:rsid w:val="007E0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9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9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5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7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5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Akshat-Shah04/Client-Managemen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kshat-Shah04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pathi\Desktop\akshat\documents\certififcates\CDAC%20Python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akshat-shah3904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Akshat-Shah04/Django-Footwear" TargetMode="External"/><Relationship Id="rId10" Type="http://schemas.openxmlformats.org/officeDocument/2006/relationships/hyperlink" Target="mailto:shahakshat200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Akshat-Shah04/Tourist-App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hi\AppData\Roaming\Microsoft\Templates\Basic%20modern%20cover%20letter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BD33B10-6B16-4B7B-8701-518B40539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7F38CC-A950-4C2F-ACBC-EAEA76EE1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412B5C-B945-415D-A013-9E997802710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modern cover letter</Template>
  <TotalTime>0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2025-01-04T08:01:00Z</dcterms:created>
  <dcterms:modified xsi:type="dcterms:W3CDTF">2025-01-04T09:32:00Z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